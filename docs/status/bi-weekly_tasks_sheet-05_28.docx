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43CB" w:rsidRPr="006C65C4" w:rsidRDefault="001843CB" w:rsidP="00704B35">
      <w:pPr>
        <w:pStyle w:val="Heading1"/>
        <w:jc w:val="center"/>
        <w:rPr>
          <w:b/>
          <w:sz w:val="28"/>
          <w:szCs w:val="28"/>
        </w:rPr>
      </w:pPr>
      <w:r w:rsidRPr="006C65C4">
        <w:rPr>
          <w:b/>
          <w:bCs/>
          <w:sz w:val="28"/>
          <w:szCs w:val="28"/>
        </w:rPr>
        <w:t>Advanced Software Studio – SWENG 500</w:t>
      </w:r>
      <w:r w:rsidRPr="006C65C4">
        <w:rPr>
          <w:b/>
          <w:sz w:val="28"/>
          <w:szCs w:val="28"/>
        </w:rPr>
        <w:tab/>
      </w:r>
    </w:p>
    <w:p w:rsidR="001843CB" w:rsidRDefault="001843CB" w:rsidP="00704B35">
      <w:pPr>
        <w:pStyle w:val="Heading1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Bi-weekly Task Sheet</w:t>
      </w:r>
    </w:p>
    <w:p w:rsidR="001843CB" w:rsidRDefault="001843CB" w:rsidP="00704B35"/>
    <w:p w:rsidR="001843CB" w:rsidRDefault="001843CB" w:rsidP="00704B35">
      <w:pPr>
        <w:rPr>
          <w:rFonts w:ascii="Times New Roman" w:hAnsi="Times New Roman"/>
          <w:sz w:val="24"/>
          <w:szCs w:val="24"/>
        </w:rPr>
      </w:pPr>
    </w:p>
    <w:p w:rsidR="001843CB" w:rsidRDefault="001843CB" w:rsidP="00704B35">
      <w:pPr>
        <w:rPr>
          <w:rFonts w:ascii="Times New Roman" w:hAnsi="Times New Roman"/>
          <w:sz w:val="24"/>
          <w:szCs w:val="24"/>
        </w:rPr>
      </w:pPr>
    </w:p>
    <w:p w:rsidR="001843CB" w:rsidRDefault="001843CB" w:rsidP="00704B35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Date of next meeting: ___</w:t>
      </w:r>
      <w:r w:rsidRPr="007830EB">
        <w:rPr>
          <w:rFonts w:ascii="Times New Roman" w:hAnsi="Times New Roman"/>
          <w:sz w:val="24"/>
          <w:szCs w:val="24"/>
          <w:u w:val="single"/>
        </w:rPr>
        <w:t>05/28</w:t>
      </w:r>
      <w:r>
        <w:rPr>
          <w:rFonts w:ascii="Times New Roman" w:hAnsi="Times New Roman"/>
          <w:sz w:val="24"/>
          <w:szCs w:val="24"/>
        </w:rPr>
        <w:t>_______</w:t>
      </w:r>
    </w:p>
    <w:p w:rsidR="001843CB" w:rsidRDefault="001843CB" w:rsidP="00704B35">
      <w:pPr>
        <w:rPr>
          <w:rFonts w:ascii="Times New Roman" w:hAnsi="Times New Roman"/>
          <w:sz w:val="24"/>
          <w:szCs w:val="24"/>
        </w:rPr>
      </w:pPr>
    </w:p>
    <w:p w:rsidR="001843CB" w:rsidRDefault="001843CB" w:rsidP="00704B35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Overall Project Goal: __</w:t>
      </w:r>
      <w:r w:rsidRPr="007830EB">
        <w:rPr>
          <w:rFonts w:ascii="Times New Roman" w:hAnsi="Times New Roman"/>
          <w:sz w:val="24"/>
          <w:szCs w:val="24"/>
          <w:u w:val="single"/>
        </w:rPr>
        <w:t>Org Car Pool Application</w:t>
      </w:r>
      <w:r>
        <w:rPr>
          <w:rFonts w:ascii="Times New Roman" w:hAnsi="Times New Roman"/>
          <w:sz w:val="24"/>
          <w:szCs w:val="24"/>
        </w:rPr>
        <w:t>____________</w:t>
      </w:r>
    </w:p>
    <w:p w:rsidR="001843CB" w:rsidRDefault="001843CB" w:rsidP="00704B35">
      <w:pPr>
        <w:rPr>
          <w:rFonts w:ascii="Times New Roman" w:hAnsi="Times New Roman"/>
          <w:sz w:val="24"/>
          <w:szCs w:val="24"/>
        </w:rPr>
      </w:pPr>
    </w:p>
    <w:p w:rsidR="001843CB" w:rsidRDefault="001843CB" w:rsidP="00704B35">
      <w:pPr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2739"/>
        <w:gridCol w:w="3078"/>
        <w:gridCol w:w="2679"/>
      </w:tblGrid>
      <w:tr w:rsidR="001843CB" w:rsidRPr="00A61CB4" w:rsidTr="00A61CB4">
        <w:tc>
          <w:tcPr>
            <w:tcW w:w="3192" w:type="dxa"/>
          </w:tcPr>
          <w:p w:rsidR="001843CB" w:rsidRPr="00A61CB4" w:rsidRDefault="001843CB" w:rsidP="00A61CB4">
            <w:pPr>
              <w:ind w:left="0"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A61CB4">
              <w:rPr>
                <w:rFonts w:ascii="Times New Roman" w:hAnsi="Times New Roman"/>
                <w:b/>
                <w:sz w:val="24"/>
                <w:szCs w:val="24"/>
              </w:rPr>
              <w:t>Team member</w:t>
            </w:r>
          </w:p>
        </w:tc>
        <w:tc>
          <w:tcPr>
            <w:tcW w:w="3192" w:type="dxa"/>
          </w:tcPr>
          <w:p w:rsidR="001843CB" w:rsidRPr="00A61CB4" w:rsidRDefault="001843CB" w:rsidP="00A61CB4">
            <w:pPr>
              <w:ind w:left="0"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A61CB4">
              <w:rPr>
                <w:rFonts w:ascii="Times New Roman" w:hAnsi="Times New Roman"/>
                <w:b/>
                <w:sz w:val="24"/>
                <w:szCs w:val="24"/>
              </w:rPr>
              <w:t>Task assignment due next meeting</w:t>
            </w:r>
          </w:p>
        </w:tc>
        <w:tc>
          <w:tcPr>
            <w:tcW w:w="3192" w:type="dxa"/>
          </w:tcPr>
          <w:p w:rsidR="001843CB" w:rsidRPr="00A61CB4" w:rsidRDefault="001843CB" w:rsidP="00A61CB4">
            <w:pPr>
              <w:ind w:left="0"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A61CB4">
              <w:rPr>
                <w:rFonts w:ascii="Times New Roman" w:hAnsi="Times New Roman"/>
                <w:b/>
                <w:sz w:val="24"/>
                <w:szCs w:val="24"/>
              </w:rPr>
              <w:t>Notes</w:t>
            </w:r>
          </w:p>
        </w:tc>
      </w:tr>
      <w:tr w:rsidR="001843CB" w:rsidRPr="00A61CB4" w:rsidTr="00A61CB4">
        <w:tc>
          <w:tcPr>
            <w:tcW w:w="3192" w:type="dxa"/>
          </w:tcPr>
          <w:p w:rsidR="001843CB" w:rsidRPr="00A61CB4" w:rsidRDefault="001843CB" w:rsidP="00A61CB4">
            <w:pPr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Eric Borisow</w:t>
            </w:r>
          </w:p>
          <w:p w:rsidR="001843CB" w:rsidRPr="00A61CB4" w:rsidRDefault="001843CB" w:rsidP="00A61CB4">
            <w:pPr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1843CB" w:rsidRDefault="001843CB" w:rsidP="008B187B">
            <w:pPr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Define requirements for requirements documentation/document</w:t>
            </w:r>
          </w:p>
          <w:p w:rsidR="001843CB" w:rsidRDefault="001843CB" w:rsidP="008B187B">
            <w:pPr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Create Design Doc</w:t>
            </w:r>
          </w:p>
          <w:p w:rsidR="001843CB" w:rsidRDefault="001843CB" w:rsidP="00EE2539">
            <w:pPr>
              <w:ind w:left="971"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Create domain model</w:t>
            </w:r>
          </w:p>
          <w:p w:rsidR="001843CB" w:rsidRDefault="001843CB" w:rsidP="00EE2539">
            <w:pPr>
              <w:ind w:left="971"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Create class diagram</w:t>
            </w:r>
          </w:p>
          <w:p w:rsidR="001843CB" w:rsidRDefault="001843CB" w:rsidP="00EE2539">
            <w:pPr>
              <w:ind w:left="971"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Create Use Case Models</w:t>
            </w:r>
          </w:p>
          <w:p w:rsidR="001843CB" w:rsidRDefault="001843CB" w:rsidP="00EE2539">
            <w:pPr>
              <w:ind w:left="971"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Create Deployment Diagram</w:t>
            </w:r>
          </w:p>
          <w:p w:rsidR="001843CB" w:rsidRDefault="001843CB" w:rsidP="00EE2539">
            <w:pPr>
              <w:ind w:left="971"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Create Interaction Diagram</w:t>
            </w:r>
          </w:p>
          <w:p w:rsidR="001843CB" w:rsidRDefault="001843CB" w:rsidP="008B187B">
            <w:pPr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Build Blackberry Proof of Concept</w:t>
            </w:r>
          </w:p>
          <w:p w:rsidR="001843CB" w:rsidRPr="00A61CB4" w:rsidRDefault="001843CB" w:rsidP="008B187B">
            <w:pPr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Create classes for model</w:t>
            </w:r>
          </w:p>
        </w:tc>
        <w:tc>
          <w:tcPr>
            <w:tcW w:w="3192" w:type="dxa"/>
          </w:tcPr>
          <w:p w:rsidR="001843CB" w:rsidRPr="00A61CB4" w:rsidRDefault="001843CB" w:rsidP="00A61CB4">
            <w:pPr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843CB" w:rsidRPr="00A61CB4" w:rsidTr="00A61CB4">
        <w:tc>
          <w:tcPr>
            <w:tcW w:w="3192" w:type="dxa"/>
          </w:tcPr>
          <w:p w:rsidR="001843CB" w:rsidRPr="00A61CB4" w:rsidRDefault="001843CB" w:rsidP="00A61CB4">
            <w:pPr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smartTag w:uri="urn:schemas-microsoft-com:office:smarttags" w:element="PersonName">
              <w:r>
                <w:rPr>
                  <w:rFonts w:ascii="Times New Roman" w:hAnsi="Times New Roman"/>
                  <w:sz w:val="24"/>
                  <w:szCs w:val="24"/>
                </w:rPr>
                <w:t>Geoff Scholl</w:t>
              </w:r>
            </w:smartTag>
          </w:p>
          <w:p w:rsidR="001843CB" w:rsidRPr="00A61CB4" w:rsidRDefault="001843CB" w:rsidP="00A61CB4">
            <w:pPr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1843CB" w:rsidRDefault="001843CB" w:rsidP="00237344">
            <w:pPr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Define requirements for requirements doc</w:t>
            </w:r>
          </w:p>
          <w:p w:rsidR="001843CB" w:rsidRDefault="001843CB" w:rsidP="00237344">
            <w:pPr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Participate in creating Design Doc</w:t>
            </w:r>
          </w:p>
          <w:p w:rsidR="001843CB" w:rsidRDefault="001843CB" w:rsidP="00237344">
            <w:pPr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Build Blackberry Proof of Concept</w:t>
            </w:r>
          </w:p>
          <w:p w:rsidR="001843CB" w:rsidRPr="00A61CB4" w:rsidRDefault="001843CB" w:rsidP="00237344">
            <w:pPr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Create Classes for model</w:t>
            </w:r>
          </w:p>
        </w:tc>
        <w:tc>
          <w:tcPr>
            <w:tcW w:w="3192" w:type="dxa"/>
          </w:tcPr>
          <w:p w:rsidR="001843CB" w:rsidRPr="00A61CB4" w:rsidRDefault="001843CB" w:rsidP="00A61CB4">
            <w:pPr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843CB" w:rsidRPr="00A61CB4" w:rsidTr="00A61CB4">
        <w:tc>
          <w:tcPr>
            <w:tcW w:w="3192" w:type="dxa"/>
          </w:tcPr>
          <w:p w:rsidR="001843CB" w:rsidRPr="00A61CB4" w:rsidRDefault="001843CB" w:rsidP="00A61CB4">
            <w:pPr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smartTag w:uri="urn:schemas-microsoft-com:office:smarttags" w:element="PersonName">
              <w:r>
                <w:rPr>
                  <w:rFonts w:ascii="Times New Roman" w:hAnsi="Times New Roman"/>
                  <w:sz w:val="24"/>
                  <w:szCs w:val="24"/>
                </w:rPr>
                <w:t>Ty Huynh</w:t>
              </w:r>
            </w:smartTag>
          </w:p>
          <w:p w:rsidR="001843CB" w:rsidRPr="00A61CB4" w:rsidRDefault="001843CB" w:rsidP="00A61CB4">
            <w:pPr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1843CB" w:rsidRDefault="001843CB" w:rsidP="007E2117">
            <w:pPr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Define requirements for requirements documentation/document</w:t>
            </w:r>
          </w:p>
          <w:p w:rsidR="001843CB" w:rsidRDefault="001843CB" w:rsidP="007E2117">
            <w:pPr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Build Blackberry Proof of Concept</w:t>
            </w:r>
          </w:p>
          <w:p w:rsidR="001843CB" w:rsidRDefault="001843CB" w:rsidP="007E2117">
            <w:pPr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Participate on Design doc</w:t>
            </w:r>
          </w:p>
          <w:p w:rsidR="001843CB" w:rsidRDefault="001843CB" w:rsidP="007E2117">
            <w:pPr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Create Classes for model</w:t>
            </w:r>
          </w:p>
          <w:p w:rsidR="001843CB" w:rsidRPr="00A61CB4" w:rsidRDefault="001843CB" w:rsidP="00A61CB4">
            <w:pPr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1843CB" w:rsidRPr="00A61CB4" w:rsidRDefault="001843CB" w:rsidP="00A61CB4">
            <w:pPr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1843CB" w:rsidRDefault="001843CB" w:rsidP="00704B35">
      <w:pPr>
        <w:rPr>
          <w:rFonts w:ascii="Times New Roman" w:hAnsi="Times New Roman"/>
          <w:sz w:val="24"/>
          <w:szCs w:val="24"/>
        </w:rPr>
      </w:pPr>
    </w:p>
    <w:p w:rsidR="001843CB" w:rsidRDefault="001843CB" w:rsidP="00704B35">
      <w:pPr>
        <w:rPr>
          <w:rFonts w:ascii="Times New Roman" w:hAnsi="Times New Roman"/>
          <w:sz w:val="24"/>
          <w:szCs w:val="24"/>
        </w:rPr>
      </w:pPr>
    </w:p>
    <w:p w:rsidR="001843CB" w:rsidRPr="00704B35" w:rsidRDefault="001843CB" w:rsidP="00704B35">
      <w:pPr>
        <w:rPr>
          <w:rFonts w:ascii="Times New Roman" w:hAnsi="Times New Roman"/>
          <w:sz w:val="24"/>
          <w:szCs w:val="24"/>
        </w:rPr>
      </w:pPr>
    </w:p>
    <w:p w:rsidR="001843CB" w:rsidRDefault="001843CB" w:rsidP="00704B35"/>
    <w:p w:rsidR="001843CB" w:rsidRPr="00704B35" w:rsidRDefault="001843CB" w:rsidP="00704B35"/>
    <w:p w:rsidR="001843CB" w:rsidRDefault="001843CB"/>
    <w:sectPr w:rsidR="001843CB" w:rsidSect="00B366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FE1018"/>
    <w:multiLevelType w:val="hybridMultilevel"/>
    <w:tmpl w:val="2A9048E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6F14D98"/>
    <w:multiLevelType w:val="hybridMultilevel"/>
    <w:tmpl w:val="BE04458E"/>
    <w:lvl w:ilvl="0" w:tplc="9B6C282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04B35"/>
    <w:rsid w:val="001843CB"/>
    <w:rsid w:val="00213227"/>
    <w:rsid w:val="00237344"/>
    <w:rsid w:val="0024094F"/>
    <w:rsid w:val="00443D66"/>
    <w:rsid w:val="005A214E"/>
    <w:rsid w:val="005D0A6A"/>
    <w:rsid w:val="005D1D97"/>
    <w:rsid w:val="005E1463"/>
    <w:rsid w:val="00681E2F"/>
    <w:rsid w:val="006C65C4"/>
    <w:rsid w:val="00704B35"/>
    <w:rsid w:val="007830EB"/>
    <w:rsid w:val="007E2117"/>
    <w:rsid w:val="0088472C"/>
    <w:rsid w:val="008B187B"/>
    <w:rsid w:val="009234F1"/>
    <w:rsid w:val="00965074"/>
    <w:rsid w:val="009963B6"/>
    <w:rsid w:val="00A21C3A"/>
    <w:rsid w:val="00A61CB4"/>
    <w:rsid w:val="00AD09AB"/>
    <w:rsid w:val="00B36601"/>
    <w:rsid w:val="00B72742"/>
    <w:rsid w:val="00C0050E"/>
    <w:rsid w:val="00C61FF9"/>
    <w:rsid w:val="00C970D0"/>
    <w:rsid w:val="00CE203F"/>
    <w:rsid w:val="00D11550"/>
    <w:rsid w:val="00DA5931"/>
    <w:rsid w:val="00ED3B1B"/>
    <w:rsid w:val="00EE2539"/>
    <w:rsid w:val="00FB41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ersonName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6601"/>
    <w:pPr>
      <w:ind w:left="1080" w:hanging="360"/>
    </w:pPr>
    <w:rPr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704B35"/>
    <w:pPr>
      <w:keepNext/>
      <w:ind w:left="0" w:firstLine="0"/>
      <w:outlineLvl w:val="0"/>
    </w:pPr>
    <w:rPr>
      <w:rFonts w:ascii="Times New Roman" w:eastAsia="Times New Roman" w:hAnsi="Times New Roman"/>
      <w:sz w:val="24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704B35"/>
    <w:rPr>
      <w:rFonts w:ascii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99"/>
    <w:rsid w:val="00704B35"/>
    <w:rPr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15</TotalTime>
  <Pages>2</Pages>
  <Words>121</Words>
  <Characters>690</Characters>
  <Application>Microsoft Office Outlook</Application>
  <DocSecurity>0</DocSecurity>
  <Lines>0</Lines>
  <Paragraphs>0</Paragraphs>
  <ScaleCrop>false</ScaleCrop>
  <Company>Penn State Great Valley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Software Studio – SWENG 500</dc:title>
  <dc:subject/>
  <dc:creator>jfd104</dc:creator>
  <cp:keywords/>
  <dc:description/>
  <cp:lastModifiedBy>Eric Borisow</cp:lastModifiedBy>
  <cp:revision>4</cp:revision>
  <dcterms:created xsi:type="dcterms:W3CDTF">2009-05-14T20:25:00Z</dcterms:created>
  <dcterms:modified xsi:type="dcterms:W3CDTF">2009-05-14T22:11:00Z</dcterms:modified>
</cp:coreProperties>
</file>