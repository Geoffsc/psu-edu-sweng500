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4C1" w:rsidRPr="00C55E23" w:rsidRDefault="00DF74C1" w:rsidP="00704B35">
      <w:pPr>
        <w:pStyle w:val="Heading1"/>
        <w:jc w:val="center"/>
        <w:rPr>
          <w:rFonts w:ascii="Tahoma" w:hAnsi="Tahoma" w:cs="Tahoma"/>
          <w:b/>
          <w:sz w:val="28"/>
          <w:szCs w:val="28"/>
        </w:rPr>
      </w:pPr>
      <w:r w:rsidRPr="00C55E23">
        <w:rPr>
          <w:rFonts w:ascii="Tahoma" w:hAnsi="Tahoma" w:cs="Tahoma"/>
          <w:b/>
          <w:bCs/>
          <w:sz w:val="28"/>
          <w:szCs w:val="28"/>
        </w:rPr>
        <w:t>Advanced Software Studio – SWENG 500</w:t>
      </w:r>
      <w:r w:rsidRPr="00C55E23">
        <w:rPr>
          <w:rFonts w:ascii="Tahoma" w:hAnsi="Tahoma" w:cs="Tahoma"/>
          <w:b/>
          <w:sz w:val="28"/>
          <w:szCs w:val="28"/>
        </w:rPr>
        <w:tab/>
      </w:r>
    </w:p>
    <w:p w:rsidR="00DF74C1" w:rsidRPr="00C55E23" w:rsidRDefault="00DF74C1" w:rsidP="00704B35">
      <w:pPr>
        <w:pStyle w:val="Heading1"/>
        <w:jc w:val="center"/>
        <w:rPr>
          <w:rFonts w:ascii="Tahoma" w:hAnsi="Tahoma" w:cs="Tahoma"/>
          <w:b/>
          <w:sz w:val="28"/>
          <w:szCs w:val="28"/>
        </w:rPr>
      </w:pPr>
      <w:r w:rsidRPr="00C55E23">
        <w:rPr>
          <w:rFonts w:ascii="Tahoma" w:hAnsi="Tahoma" w:cs="Tahoma"/>
          <w:b/>
          <w:sz w:val="28"/>
          <w:szCs w:val="28"/>
        </w:rPr>
        <w:t>Bi-weekly Task Sheet</w:t>
      </w:r>
    </w:p>
    <w:p w:rsidR="00DF74C1" w:rsidRPr="00C55E23" w:rsidRDefault="00DF74C1" w:rsidP="00704B35">
      <w:pPr>
        <w:rPr>
          <w:rFonts w:ascii="Tahoma" w:hAnsi="Tahoma" w:cs="Tahoma"/>
        </w:rPr>
      </w:pPr>
    </w:p>
    <w:p w:rsidR="00DF74C1" w:rsidRPr="00C55E23" w:rsidRDefault="00DF74C1" w:rsidP="00704B35">
      <w:pPr>
        <w:rPr>
          <w:rFonts w:ascii="Tahoma" w:hAnsi="Tahoma" w:cs="Tahoma"/>
          <w:sz w:val="24"/>
          <w:szCs w:val="24"/>
        </w:rPr>
      </w:pPr>
    </w:p>
    <w:p w:rsidR="00DF74C1" w:rsidRPr="00C55E23" w:rsidRDefault="00DF74C1" w:rsidP="00704B35">
      <w:pPr>
        <w:rPr>
          <w:rFonts w:ascii="Tahoma" w:hAnsi="Tahoma" w:cs="Tahoma"/>
          <w:sz w:val="24"/>
          <w:szCs w:val="24"/>
        </w:rPr>
      </w:pPr>
    </w:p>
    <w:p w:rsidR="00DF74C1" w:rsidRPr="00C55E23" w:rsidRDefault="00DF74C1" w:rsidP="00704B35">
      <w:pPr>
        <w:rPr>
          <w:rFonts w:ascii="Tahoma" w:hAnsi="Tahoma" w:cs="Tahoma"/>
          <w:sz w:val="24"/>
          <w:szCs w:val="24"/>
        </w:rPr>
      </w:pPr>
      <w:r w:rsidRPr="00C55E23">
        <w:rPr>
          <w:rFonts w:ascii="Tahoma" w:hAnsi="Tahoma" w:cs="Tahoma"/>
          <w:sz w:val="24"/>
          <w:szCs w:val="24"/>
        </w:rPr>
        <w:t>Date of next meeting: ___</w:t>
      </w:r>
      <w:r w:rsidRPr="00C55E23">
        <w:rPr>
          <w:rFonts w:ascii="Tahoma" w:hAnsi="Tahoma" w:cs="Tahoma"/>
          <w:sz w:val="24"/>
          <w:szCs w:val="24"/>
          <w:u w:val="single"/>
        </w:rPr>
        <w:t>07/</w:t>
      </w:r>
      <w:r>
        <w:rPr>
          <w:rFonts w:ascii="Tahoma" w:hAnsi="Tahoma" w:cs="Tahoma"/>
          <w:sz w:val="24"/>
          <w:szCs w:val="24"/>
          <w:u w:val="single"/>
        </w:rPr>
        <w:t>23</w:t>
      </w:r>
      <w:r w:rsidRPr="00C55E23">
        <w:rPr>
          <w:rFonts w:ascii="Tahoma" w:hAnsi="Tahoma" w:cs="Tahoma"/>
          <w:sz w:val="24"/>
          <w:szCs w:val="24"/>
        </w:rPr>
        <w:t>_______</w:t>
      </w:r>
    </w:p>
    <w:p w:rsidR="00DF74C1" w:rsidRPr="00C55E23" w:rsidRDefault="00DF74C1" w:rsidP="00704B35">
      <w:pPr>
        <w:rPr>
          <w:rFonts w:ascii="Tahoma" w:hAnsi="Tahoma" w:cs="Tahoma"/>
          <w:sz w:val="24"/>
          <w:szCs w:val="24"/>
        </w:rPr>
      </w:pPr>
    </w:p>
    <w:p w:rsidR="00DF74C1" w:rsidRPr="00C55E23" w:rsidRDefault="00DF74C1" w:rsidP="00704B35">
      <w:pPr>
        <w:rPr>
          <w:rFonts w:ascii="Tahoma" w:hAnsi="Tahoma" w:cs="Tahoma"/>
          <w:sz w:val="24"/>
          <w:szCs w:val="24"/>
        </w:rPr>
      </w:pPr>
      <w:r w:rsidRPr="00C55E23">
        <w:rPr>
          <w:rFonts w:ascii="Tahoma" w:hAnsi="Tahoma" w:cs="Tahoma"/>
          <w:sz w:val="24"/>
          <w:szCs w:val="24"/>
        </w:rPr>
        <w:t>Overall Project Goal: __</w:t>
      </w:r>
      <w:r w:rsidRPr="00C55E23">
        <w:rPr>
          <w:rFonts w:ascii="Tahoma" w:hAnsi="Tahoma" w:cs="Tahoma"/>
          <w:sz w:val="24"/>
          <w:szCs w:val="24"/>
          <w:u w:val="single"/>
        </w:rPr>
        <w:t>Org Car Pool Application</w:t>
      </w:r>
      <w:r w:rsidRPr="00C55E23">
        <w:rPr>
          <w:rFonts w:ascii="Tahoma" w:hAnsi="Tahoma" w:cs="Tahoma"/>
          <w:sz w:val="24"/>
          <w:szCs w:val="24"/>
        </w:rPr>
        <w:t>____________</w:t>
      </w:r>
    </w:p>
    <w:p w:rsidR="00DF74C1" w:rsidRPr="00C55E23" w:rsidRDefault="00DF74C1" w:rsidP="00704B35">
      <w:pPr>
        <w:rPr>
          <w:rFonts w:ascii="Tahoma" w:hAnsi="Tahoma" w:cs="Tahoma"/>
          <w:sz w:val="24"/>
          <w:szCs w:val="24"/>
        </w:rPr>
      </w:pPr>
    </w:p>
    <w:p w:rsidR="00DF74C1" w:rsidRPr="00C55E23" w:rsidRDefault="00DF74C1" w:rsidP="00704B35">
      <w:pPr>
        <w:rPr>
          <w:rFonts w:ascii="Tahoma" w:hAnsi="Tahoma" w:cs="Tahoma"/>
          <w:sz w:val="24"/>
          <w:szCs w:val="24"/>
        </w:rPr>
      </w:pPr>
    </w:p>
    <w:tbl>
      <w:tblPr>
        <w:tblW w:w="11808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448"/>
        <w:gridCol w:w="5940"/>
        <w:gridCol w:w="3420"/>
      </w:tblGrid>
      <w:tr w:rsidR="00DF74C1" w:rsidRPr="00C55E23" w:rsidTr="00C55E23">
        <w:tc>
          <w:tcPr>
            <w:tcW w:w="2448" w:type="dxa"/>
            <w:shd w:val="clear" w:color="auto" w:fill="E6E6E6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b/>
                <w:sz w:val="24"/>
                <w:szCs w:val="24"/>
              </w:rPr>
            </w:pPr>
            <w:r w:rsidRPr="00C55E23">
              <w:rPr>
                <w:rFonts w:ascii="Tahoma" w:hAnsi="Tahoma" w:cs="Tahoma"/>
                <w:b/>
                <w:sz w:val="24"/>
                <w:szCs w:val="24"/>
              </w:rPr>
              <w:t>Team member</w:t>
            </w:r>
          </w:p>
        </w:tc>
        <w:tc>
          <w:tcPr>
            <w:tcW w:w="5940" w:type="dxa"/>
            <w:shd w:val="clear" w:color="auto" w:fill="E6E6E6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b/>
                <w:sz w:val="24"/>
                <w:szCs w:val="24"/>
              </w:rPr>
            </w:pPr>
            <w:r w:rsidRPr="00C55E23">
              <w:rPr>
                <w:rFonts w:ascii="Tahoma" w:hAnsi="Tahoma" w:cs="Tahoma"/>
                <w:b/>
                <w:sz w:val="24"/>
                <w:szCs w:val="24"/>
              </w:rPr>
              <w:t>Task assignment due next meeting</w:t>
            </w:r>
          </w:p>
        </w:tc>
        <w:tc>
          <w:tcPr>
            <w:tcW w:w="3420" w:type="dxa"/>
            <w:shd w:val="clear" w:color="auto" w:fill="E6E6E6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b/>
                <w:sz w:val="24"/>
                <w:szCs w:val="24"/>
              </w:rPr>
            </w:pPr>
            <w:r w:rsidRPr="00C55E23">
              <w:rPr>
                <w:rFonts w:ascii="Tahoma" w:hAnsi="Tahoma" w:cs="Tahoma"/>
                <w:b/>
                <w:sz w:val="24"/>
                <w:szCs w:val="24"/>
              </w:rPr>
              <w:t>Notes</w:t>
            </w:r>
          </w:p>
        </w:tc>
      </w:tr>
      <w:tr w:rsidR="00DF74C1" w:rsidRPr="00C55E23" w:rsidTr="00C55E23">
        <w:tc>
          <w:tcPr>
            <w:tcW w:w="2448" w:type="dxa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Eric Borisow</w:t>
            </w:r>
          </w:p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</w:tcPr>
          <w:p w:rsidR="00DF74C1" w:rsidRDefault="00DF74C1" w:rsidP="00C55E23">
            <w:pPr>
              <w:ind w:left="432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Completed:</w:t>
            </w:r>
          </w:p>
          <w:p w:rsidR="00DF74C1" w:rsidRDefault="00DF74C1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Implemented the </w:t>
            </w:r>
            <w:smartTag w:uri="urn:schemas-microsoft-com:office:smarttags" w:element="address">
              <w:smartTag w:uri="urn:schemas-microsoft-com:office:smarttags" w:element="Street">
                <w:r>
                  <w:rPr>
                    <w:rFonts w:ascii="Tahoma" w:hAnsi="Tahoma" w:cs="Tahoma"/>
                    <w:sz w:val="24"/>
                    <w:szCs w:val="24"/>
                  </w:rPr>
                  <w:t>Display Route</w:t>
                </w:r>
              </w:smartTag>
            </w:smartTag>
            <w:r>
              <w:rPr>
                <w:rFonts w:ascii="Tahoma" w:hAnsi="Tahoma" w:cs="Tahoma"/>
                <w:sz w:val="24"/>
                <w:szCs w:val="24"/>
              </w:rPr>
              <w:t xml:space="preserve"> function for detail screens and Create Trip function.</w:t>
            </w:r>
          </w:p>
          <w:p w:rsidR="00DF74C1" w:rsidRDefault="00DF74C1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Cleaned up a minimal amount of code.</w:t>
            </w:r>
          </w:p>
          <w:p w:rsidR="00DF74C1" w:rsidRDefault="00DF74C1" w:rsidP="00C55E23">
            <w:pPr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Almost finished with updates to the requirement document.</w:t>
            </w:r>
          </w:p>
          <w:p w:rsidR="00DF74C1" w:rsidRDefault="00DF74C1" w:rsidP="00C55E23">
            <w:pPr>
              <w:ind w:left="432"/>
              <w:rPr>
                <w:rFonts w:ascii="Tahoma" w:hAnsi="Tahoma" w:cs="Tahoma"/>
                <w:sz w:val="24"/>
                <w:szCs w:val="24"/>
              </w:rPr>
            </w:pPr>
          </w:p>
          <w:p w:rsidR="00DF74C1" w:rsidRPr="00C55E23" w:rsidRDefault="00DF74C1" w:rsidP="00C55E23">
            <w:pPr>
              <w:ind w:left="432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For final night:</w:t>
            </w:r>
          </w:p>
          <w:p w:rsidR="00DF74C1" w:rsidRDefault="00DF74C1" w:rsidP="00C55E23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Cleanup the code!  Re-organize the Blackberry app into packages.  Remove all test code.  Add error checking as necessary.</w:t>
            </w:r>
          </w:p>
          <w:p w:rsidR="00DF74C1" w:rsidRDefault="00DF74C1" w:rsidP="00C55E23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Analysis/Design Document</w:t>
            </w:r>
          </w:p>
          <w:p w:rsidR="00DF74C1" w:rsidRDefault="00DF74C1" w:rsidP="00F53011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Work on presentation</w:t>
            </w:r>
          </w:p>
          <w:p w:rsidR="00DF74C1" w:rsidRPr="00C55E23" w:rsidRDefault="00DF74C1" w:rsidP="00F53011">
            <w:pPr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Finish up individual doc/group doc</w:t>
            </w:r>
          </w:p>
        </w:tc>
        <w:tc>
          <w:tcPr>
            <w:tcW w:w="3420" w:type="dxa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DF74C1" w:rsidRPr="00C55E23" w:rsidTr="00C55E23">
        <w:tc>
          <w:tcPr>
            <w:tcW w:w="2448" w:type="dxa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  <w:smartTag w:uri="urn:schemas-microsoft-com:office:smarttags" w:element="PersonName">
              <w:r w:rsidRPr="00C55E23">
                <w:rPr>
                  <w:rFonts w:ascii="Tahoma" w:hAnsi="Tahoma" w:cs="Tahoma"/>
                  <w:sz w:val="24"/>
                  <w:szCs w:val="24"/>
                </w:rPr>
                <w:t>Geoff Scholl</w:t>
              </w:r>
            </w:smartTag>
          </w:p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</w:tcPr>
          <w:p w:rsidR="00DF74C1" w:rsidRPr="00C55E23" w:rsidRDefault="00DF74C1" w:rsidP="00B8301A">
            <w:pPr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Create Blackberry screens</w:t>
            </w:r>
          </w:p>
          <w:p w:rsidR="00DF74C1" w:rsidRPr="00C55E23" w:rsidRDefault="00DF74C1" w:rsidP="00B8301A">
            <w:pPr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Work on web services as neccessary</w:t>
            </w:r>
          </w:p>
          <w:p w:rsidR="00DF74C1" w:rsidRPr="00C55E23" w:rsidRDefault="00DF74C1" w:rsidP="00B8301A">
            <w:pPr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Plot locations on map and determine routes (retrieved from data)</w:t>
            </w:r>
          </w:p>
        </w:tc>
        <w:tc>
          <w:tcPr>
            <w:tcW w:w="3420" w:type="dxa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DF74C1" w:rsidRPr="00C55E23" w:rsidTr="00C55E23">
        <w:tc>
          <w:tcPr>
            <w:tcW w:w="2448" w:type="dxa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  <w:smartTag w:uri="urn:schemas-microsoft-com:office:smarttags" w:element="PersonName">
              <w:r w:rsidRPr="00C55E23">
                <w:rPr>
                  <w:rFonts w:ascii="Tahoma" w:hAnsi="Tahoma" w:cs="Tahoma"/>
                  <w:sz w:val="24"/>
                  <w:szCs w:val="24"/>
                </w:rPr>
                <w:t>Ty Huynh</w:t>
              </w:r>
            </w:smartTag>
          </w:p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940" w:type="dxa"/>
          </w:tcPr>
          <w:p w:rsidR="00DF74C1" w:rsidRPr="00C55E23" w:rsidRDefault="00DF74C1" w:rsidP="00B8301A">
            <w:pPr>
              <w:numPr>
                <w:ilvl w:val="0"/>
                <w:numId w:val="1"/>
              </w:numPr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Formulate and create test script: login/password; database, web, etc...</w:t>
            </w:r>
          </w:p>
          <w:p w:rsidR="00DF74C1" w:rsidRPr="00C55E23" w:rsidRDefault="00DF74C1" w:rsidP="00151223">
            <w:pPr>
              <w:numPr>
                <w:ilvl w:val="0"/>
                <w:numId w:val="1"/>
              </w:numPr>
              <w:rPr>
                <w:rFonts w:ascii="Tahoma" w:hAnsi="Tahoma" w:cs="Tahoma"/>
                <w:sz w:val="24"/>
                <w:szCs w:val="24"/>
              </w:rPr>
            </w:pPr>
            <w:r w:rsidRPr="00C55E23">
              <w:rPr>
                <w:rFonts w:ascii="Tahoma" w:hAnsi="Tahoma" w:cs="Tahoma"/>
                <w:sz w:val="24"/>
                <w:szCs w:val="24"/>
              </w:rPr>
              <w:t>Use JUnit and generate test scenarioes. Create methods to execute these senarioes.</w:t>
            </w:r>
          </w:p>
        </w:tc>
        <w:tc>
          <w:tcPr>
            <w:tcW w:w="3420" w:type="dxa"/>
          </w:tcPr>
          <w:p w:rsidR="00DF74C1" w:rsidRPr="00C55E23" w:rsidRDefault="00DF74C1" w:rsidP="00A61CB4">
            <w:pPr>
              <w:ind w:left="0" w:firstLine="0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DF74C1" w:rsidRPr="00C55E23" w:rsidRDefault="00DF74C1" w:rsidP="00214CE5">
      <w:pPr>
        <w:ind w:left="0" w:firstLine="0"/>
        <w:rPr>
          <w:rFonts w:ascii="Tahoma" w:hAnsi="Tahoma" w:cs="Tahoma"/>
        </w:rPr>
      </w:pPr>
    </w:p>
    <w:sectPr w:rsidR="00DF74C1" w:rsidRPr="00C55E23" w:rsidSect="00C55E2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805"/>
    <w:multiLevelType w:val="hybridMultilevel"/>
    <w:tmpl w:val="BB02E7C2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701223"/>
    <w:multiLevelType w:val="hybridMultilevel"/>
    <w:tmpl w:val="FAAE9B16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">
    <w:nsid w:val="1E23632E"/>
    <w:multiLevelType w:val="hybridMultilevel"/>
    <w:tmpl w:val="677A3F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EB07D96"/>
    <w:multiLevelType w:val="hybridMultilevel"/>
    <w:tmpl w:val="67AC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FE1018"/>
    <w:multiLevelType w:val="hybridMultilevel"/>
    <w:tmpl w:val="2A9048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6F14D98"/>
    <w:multiLevelType w:val="hybridMultilevel"/>
    <w:tmpl w:val="BE04458E"/>
    <w:lvl w:ilvl="0" w:tplc="9B6C28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4B35"/>
    <w:rsid w:val="00013658"/>
    <w:rsid w:val="00142221"/>
    <w:rsid w:val="00151223"/>
    <w:rsid w:val="001843CB"/>
    <w:rsid w:val="00213227"/>
    <w:rsid w:val="00214CE5"/>
    <w:rsid w:val="00237344"/>
    <w:rsid w:val="0024094F"/>
    <w:rsid w:val="00263203"/>
    <w:rsid w:val="00272AD9"/>
    <w:rsid w:val="003550BD"/>
    <w:rsid w:val="003B4F84"/>
    <w:rsid w:val="00413A13"/>
    <w:rsid w:val="00443D66"/>
    <w:rsid w:val="00470777"/>
    <w:rsid w:val="004910C1"/>
    <w:rsid w:val="0052775B"/>
    <w:rsid w:val="005A214E"/>
    <w:rsid w:val="005D0A6A"/>
    <w:rsid w:val="005D1D97"/>
    <w:rsid w:val="005E1463"/>
    <w:rsid w:val="005E161A"/>
    <w:rsid w:val="00640604"/>
    <w:rsid w:val="00680CBC"/>
    <w:rsid w:val="00681E2F"/>
    <w:rsid w:val="006C65C4"/>
    <w:rsid w:val="00704B35"/>
    <w:rsid w:val="007830EB"/>
    <w:rsid w:val="007E2117"/>
    <w:rsid w:val="0088472C"/>
    <w:rsid w:val="008B187B"/>
    <w:rsid w:val="009234F1"/>
    <w:rsid w:val="00965074"/>
    <w:rsid w:val="009963B6"/>
    <w:rsid w:val="009D7AAC"/>
    <w:rsid w:val="009E775B"/>
    <w:rsid w:val="00A21C3A"/>
    <w:rsid w:val="00A61CB4"/>
    <w:rsid w:val="00A91B9F"/>
    <w:rsid w:val="00A97690"/>
    <w:rsid w:val="00AD09AB"/>
    <w:rsid w:val="00B22CC3"/>
    <w:rsid w:val="00B317C9"/>
    <w:rsid w:val="00B36601"/>
    <w:rsid w:val="00B72742"/>
    <w:rsid w:val="00B8301A"/>
    <w:rsid w:val="00C0050E"/>
    <w:rsid w:val="00C55E23"/>
    <w:rsid w:val="00C61FF9"/>
    <w:rsid w:val="00C83E99"/>
    <w:rsid w:val="00C970D0"/>
    <w:rsid w:val="00CE203F"/>
    <w:rsid w:val="00D11550"/>
    <w:rsid w:val="00D56B38"/>
    <w:rsid w:val="00D80CFE"/>
    <w:rsid w:val="00D93E31"/>
    <w:rsid w:val="00DA5931"/>
    <w:rsid w:val="00DF74C1"/>
    <w:rsid w:val="00E12AFC"/>
    <w:rsid w:val="00ED3B1B"/>
    <w:rsid w:val="00EE2539"/>
    <w:rsid w:val="00F12B10"/>
    <w:rsid w:val="00F47703"/>
    <w:rsid w:val="00F53011"/>
    <w:rsid w:val="00F81BD1"/>
    <w:rsid w:val="00F84072"/>
    <w:rsid w:val="00FB1F73"/>
    <w:rsid w:val="00FB410D"/>
    <w:rsid w:val="00FE11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01"/>
    <w:pPr>
      <w:ind w:left="1080" w:hanging="360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04B35"/>
    <w:pPr>
      <w:keepNext/>
      <w:ind w:left="0" w:firstLine="0"/>
      <w:outlineLvl w:val="0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04B35"/>
    <w:rPr>
      <w:rFonts w:ascii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99"/>
    <w:rsid w:val="00704B35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18</TotalTime>
  <Pages>2</Pages>
  <Words>142</Words>
  <Characters>811</Characters>
  <Application>Microsoft Office Outlook</Application>
  <DocSecurity>0</DocSecurity>
  <Lines>0</Lines>
  <Paragraphs>0</Paragraphs>
  <ScaleCrop>false</ScaleCrop>
  <Company>Penn State Great Valley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Software Studio – SWENG 500</dc:title>
  <dc:subject/>
  <dc:creator>jfd104</dc:creator>
  <cp:keywords/>
  <dc:description/>
  <cp:lastModifiedBy>Eric Borisow</cp:lastModifiedBy>
  <cp:revision>4</cp:revision>
  <cp:lastPrinted>2009-06-11T22:36:00Z</cp:lastPrinted>
  <dcterms:created xsi:type="dcterms:W3CDTF">2009-07-23T21:26:00Z</dcterms:created>
  <dcterms:modified xsi:type="dcterms:W3CDTF">2009-07-23T21:40:00Z</dcterms:modified>
</cp:coreProperties>
</file>